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32"/>
          <w:szCs w:val="32"/>
          <w:lang w:val="en-US"/>
        </w:rPr>
      </w:pPr>
    </w:p>
    <w:p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B. Sai Manoj Kumar </w:t>
      </w:r>
    </w:p>
    <w:p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192411</w:t>
      </w:r>
      <w:r>
        <w:rPr>
          <w:sz w:val="32"/>
          <w:szCs w:val="32"/>
          <w:lang w:val="en-US"/>
        </w:rPr>
        <w:t>251</w:t>
      </w:r>
      <w:bookmarkStart w:id="0" w:name="_GoBack"/>
      <w:bookmarkEnd w:id="0"/>
    </w:p>
    <w:p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CSA4308:INTERNET PROGRAM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21).</w:t>
      </w:r>
      <w:r>
        <w:rPr>
          <w:sz w:val="24"/>
          <w:szCs w:val="24"/>
        </w:rPr>
        <w:t>&lt;!DOCTYPE html&gt;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&lt;title&gt;Online Job Portal&lt;/title&gt;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#f2f2f2;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300px;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#333;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&lt;h1&gt;Online Job Portal&lt;/h1&gt;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&lt;li&gt;Approve Director&lt;/li&gt;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Users&lt;/li&gt;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Reports&lt;/li&gt;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&lt;h2&gt;Director&lt;/h2&gt;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Vacancy&lt;/li&gt;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Vacancy&lt;/li&gt;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Applied Users&lt;/li&gt;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Vacancy&lt;/li&gt;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Location&lt;/li&gt;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Category&lt;/li&gt;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&lt;li&gt;Apply for Vacancy&lt;/li&gt;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249420" cy="22733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9420" cy="2273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22).&lt;!DOCTYPE 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&lt;head&gt;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&lt;title&gt;Solid Waste Management&lt;/title&gt;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&lt;style&gt;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body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font-family: Arial;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#e8f5e9;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text-align: center;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h1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#2e7d32;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.box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white;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width: 320px;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margin: 15px auto;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15px;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border-radius: 10px;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box-shadow: 0 0 8px gray;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h2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#388e3c;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list-style: none;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6px;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&lt;/style&gt;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&lt;/head&gt;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&lt;body&gt;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&lt;h1&gt;Solid Waste Management&lt;/h1&gt;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&lt;h2&gt;Administrator&lt;/h2&gt;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&lt;li&gt;Create Garbage Bin&lt;/li&gt;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&lt;li&gt;Update/Delete Garbage Bin&lt;/li&gt;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&lt;li&gt;Assign Best Route&lt;/li&gt;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&lt;li&gt;Manage Driver&lt;/li&gt;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Garbage Report&lt;/li&gt;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Complaints&lt;/li&gt;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&lt;h2&gt;General Public&lt;/h2&gt;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 Complaint&lt;/li&gt;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&lt;li&gt;My Complaint &amp; Status&lt;/li&gt;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&lt;h2&gt;Driver&lt;/h2&gt;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&lt;li&gt;Check Daily Work&lt;/li&gt;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&lt;li&gt;Choose Best Route&lt;/li&gt;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&lt;li&gt;Update Garbage Load&lt;/li&gt;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&lt;/html&gt;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254500" cy="230441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500" cy="23044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23)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.&lt;!DOCTYPE 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&lt;head&gt;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&lt;title&gt;Blood Management System&lt;/title&gt;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&lt;style&gt;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body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font-family: Arial;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#ffebee;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text-align: center;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h1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#c62828;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.box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white;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width: 320px;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margin: 20px auto;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15px;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border-radius: 10px;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box-shadow: 0 0 8px gray;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h2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#d32f2f;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list-style: none;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6px;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&lt;/style&gt;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&lt;/head&gt;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&lt;body&gt;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&lt;h1&gt;Blood Management System&lt;/h1&gt;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&lt;h2&gt;Donor / User&lt;/h2&gt;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&lt;li&gt;Post Donor Information&lt;/li&gt;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&lt;li&gt;My Donor Information&lt;/li&gt;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&lt;li&gt;Search Donor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&lt;li&gt;Search Blood Bank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&lt;li&gt;Logout&lt;/li&gt;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&lt;h2&gt;Hospital&lt;/h2&gt;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&lt;li&gt;Post Blood Bank Information&lt;/li&gt;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&lt;li&gt;Update Blood Group Status&lt;/li&gt;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Blood Bank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&lt;li&gt;Logout&lt;/li&gt;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&lt;/html&gt;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323080" cy="2578099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3080" cy="25780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24).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&lt;!DOCTYPE 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&lt;head&gt;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&lt;title&gt;Wanderlust Travels&lt;/title&gt;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&lt;style&gt;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body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font-family: Arial;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#e3f2fd;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text-align: center;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h1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#1565c0;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.box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white;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width: 320px;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margin: 20px auto;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15px;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border-radius: 10px;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box-shadow: 0 0 8px gray;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h2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#1976d2;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list-style: none;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6px;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&lt;/style&gt;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&lt;/head&gt;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&lt;body&gt;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&lt;h1&gt;Wanderlust Travels&lt;/h1&gt;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&lt;h2&gt;User&lt;/h2&gt;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Food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Hotel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Route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&lt;li&gt;Book Accommodation&lt;/li&gt;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&lt;h2&gt;Admin&lt;/h2&gt;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&lt;li&gt;Post Tourism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&lt;li&gt;Manage Food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&lt;li&gt;Manage Hotel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&lt;li&gt;Manage Route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Booking Details&lt;/li&gt;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&lt;/html&gt;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899534" cy="214566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9534" cy="21456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&lt;!DOCTYPE 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&lt;html&gt;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&lt;head&gt;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&lt;title&gt;Vehicle Breakdown Assistance&lt;/title&gt;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&lt;style&gt;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body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font-family: Arial;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#fff8e1;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text-align: center;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h1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#e65100;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.box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background: white;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width: 320px;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margin: 20px auto;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15px;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border-radius: 10px;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box-shadow: 0 0 8px gray;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h2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color: #ef6c00;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 {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list-style: none;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padding: 6px;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&lt;/style&gt;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&lt;/head&gt;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&lt;body&gt;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&lt;h1&gt;Vehicle Breakdown Assistance&lt;/h1&gt;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&lt;h2&gt;User&lt;/h2&gt;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&lt;li&gt;Search Mechanic&lt;/li&gt;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Google Location&lt;/li&gt;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&lt;li&gt;Post Feedback&lt;/li&gt;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&lt;li&gt;My Profile&lt;/li&gt;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&lt;h2&gt;Admin&lt;/h2&gt;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&lt;li&gt;Provide Approval&lt;/li&gt;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&lt;div class="box"&gt;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&lt;h2&gt;Mechanic&lt;/h2&gt;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&lt;li&gt;Register&lt;/li&gt;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&lt;li&gt;Login&lt;/li&gt;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&lt;li&gt;Post Business&lt;/li&gt;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&lt;li&gt;Manage Business&lt;/li&gt;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&lt;li&gt;View Feedback&lt;/li&gt;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&lt;/ul&gt;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&lt;/div&gt;</w:t>
      </w:r>
    </w:p>
    <w:p>
      <w:pPr>
        <w:jc w:val="both"/>
        <w:rPr>
          <w:sz w:val="24"/>
          <w:szCs w:val="24"/>
          <w:lang w:val="en-US"/>
        </w:rPr>
      </w:pP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&lt;/body&gt;</w:t>
      </w:r>
    </w:p>
    <w:p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&lt;/html&gt;</w:t>
      </w: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OUTPUT: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4130040" cy="2138045"/>
            <wp:effectExtent l="0" t="0" r="0" b="0"/>
            <wp:docPr id="13" name="图片 13" descr="Screenshot 2026-08-17 at 9.43.05 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40" cy="21380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variable"/>
    <w:sig w:usb0="E0002AFF" w:usb1="C0007843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9F5F124B"/>
    <w:multiLevelType w:val="singleLevel"/>
    <w:tmpl w:val="9F5F124B"/>
    <w:lvl w:ilvl="0">
      <w:start w:val="25"/>
      <w:numFmt w:val="decimal"/>
      <w:lvlRestart w:val="0"/>
      <w:lvlText w:val="%1)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2"/>
  <w:compat>
    <w:spaceForUL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宋体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23</TotalTime>
  <Application>Yozo_Office</Application>
  <Pages>11</Pages>
  <Words>548</Words>
  <Characters>4032</Characters>
  <Lines>419</Lines>
  <Paragraphs>316</Paragraphs>
  <CharactersWithSpaces>4525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SEELAM SHIVA</dc:creator>
  <cp:lastModifiedBy>vivo user</cp:lastModifiedBy>
  <cp:revision>1</cp:revision>
  <dcterms:created xsi:type="dcterms:W3CDTF">2026-08-17T09:23:00Z</dcterms:created>
  <dcterms:modified xsi:type="dcterms:W3CDTF">2026-08-17T02:15:35Z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